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0"/>
        <w:tblW w:w="957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86"/>
        <w:gridCol w:w="8188"/>
      </w:tblGrid>
      <w:tr w:rsidR="000835B7" w14:paraId="3BBB9DE2" w14:textId="77777777" w:rsidTr="003A371D">
        <w:tc>
          <w:tcPr>
            <w:tcW w:w="1386" w:type="dxa"/>
          </w:tcPr>
          <w:p w14:paraId="2AAB8F89" w14:textId="77777777" w:rsidR="000835B7" w:rsidRDefault="000835B7" w:rsidP="003A371D">
            <w:pPr>
              <w:spacing w:after="0"/>
              <w:rPr>
                <w:rFonts w:eastAsia="Times New Roman"/>
                <w:b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31FCC" wp14:editId="60378416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image1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Gerb-BMSTU_0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2AE32D2" w14:textId="77777777" w:rsidR="000835B7" w:rsidRDefault="000835B7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Министерство науки и высшего образования Российской Федерации</w:t>
            </w:r>
          </w:p>
          <w:p w14:paraId="3FE050AC" w14:textId="77777777" w:rsidR="000835B7" w:rsidRDefault="000835B7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 xml:space="preserve">Федеральное государственное автономное образовательное учреждение </w:t>
            </w:r>
          </w:p>
          <w:p w14:paraId="1B839AAC" w14:textId="77777777" w:rsidR="000835B7" w:rsidRDefault="000835B7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высшего образования</w:t>
            </w:r>
          </w:p>
          <w:p w14:paraId="22D17734" w14:textId="77777777" w:rsidR="000835B7" w:rsidRDefault="000835B7" w:rsidP="003A371D">
            <w:pPr>
              <w:spacing w:after="0"/>
              <w:ind w:right="-2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«Московский государственный технический университет</w:t>
            </w:r>
          </w:p>
          <w:p w14:paraId="58D6BAA4" w14:textId="77777777" w:rsidR="000835B7" w:rsidRDefault="000835B7" w:rsidP="003A371D">
            <w:pPr>
              <w:spacing w:after="0"/>
              <w:ind w:right="-2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имени Н.Э. Баумана</w:t>
            </w:r>
          </w:p>
          <w:p w14:paraId="40C2FA9F" w14:textId="77777777" w:rsidR="000835B7" w:rsidRDefault="000835B7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(национальный исследовательский университет)»</w:t>
            </w:r>
          </w:p>
          <w:p w14:paraId="131585D3" w14:textId="77777777" w:rsidR="000835B7" w:rsidRDefault="000835B7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(МГТУ им. Н.Э. Баумана)</w:t>
            </w:r>
          </w:p>
        </w:tc>
      </w:tr>
    </w:tbl>
    <w:p w14:paraId="27A4C3B7" w14:textId="77777777" w:rsidR="000835B7" w:rsidRDefault="000835B7" w:rsidP="000835B7">
      <w:pPr>
        <w:pBdr>
          <w:bottom w:val="single" w:sz="24" w:space="1" w:color="000000"/>
        </w:pBdr>
        <w:jc w:val="center"/>
        <w:rPr>
          <w:b/>
          <w:color w:val="000000"/>
          <w:sz w:val="10"/>
          <w:szCs w:val="10"/>
        </w:rPr>
      </w:pPr>
    </w:p>
    <w:p w14:paraId="76F50A6F" w14:textId="77777777" w:rsidR="000835B7" w:rsidRDefault="000835B7" w:rsidP="000835B7">
      <w:pPr>
        <w:rPr>
          <w:b/>
          <w:color w:val="000000"/>
          <w:sz w:val="32"/>
          <w:szCs w:val="32"/>
        </w:rPr>
      </w:pPr>
    </w:p>
    <w:p w14:paraId="319E450D" w14:textId="77777777" w:rsidR="000835B7" w:rsidRPr="00300D51" w:rsidRDefault="000835B7" w:rsidP="000835B7">
      <w:pPr>
        <w:jc w:val="both"/>
        <w:rPr>
          <w:color w:val="000000"/>
        </w:rPr>
      </w:pPr>
      <w:proofErr w:type="gramStart"/>
      <w:r w:rsidRPr="00300D51">
        <w:rPr>
          <w:color w:val="000000"/>
        </w:rPr>
        <w:t xml:space="preserve">ФАКУЛЬТЕТ </w:t>
      </w:r>
      <w:r w:rsidRPr="00300D51">
        <w:rPr>
          <w:u w:val="single"/>
        </w:rPr>
        <w:t xml:space="preserve"> ГОЛОВНОЙ</w:t>
      </w:r>
      <w:proofErr w:type="gramEnd"/>
      <w:r w:rsidRPr="00300D51">
        <w:rPr>
          <w:u w:val="single"/>
        </w:rPr>
        <w:t xml:space="preserve"> УЧЕБНО-ИССЛЕДОВАТЕЛЬСКИЙ И МЕТОДИЧЕСКИЙ ЦЕНТР ПРОФЕССИОНАЛЬНОЙ РЕАБИЛИТАЦИИ ЛИЦ С ОГРАНИЧЕННЫМИ ВОЗМОЖНОСТЯМИ</w:t>
      </w:r>
      <w:r>
        <w:rPr>
          <w:u w:val="single"/>
        </w:rPr>
        <w:t xml:space="preserve"> </w:t>
      </w:r>
      <w:r w:rsidRPr="00300D51">
        <w:rPr>
          <w:u w:val="single"/>
        </w:rPr>
        <w:t>ЗДОРОВЬЯ</w:t>
      </w:r>
      <w:r w:rsidRPr="00300D51">
        <w:rPr>
          <w:color w:val="000000"/>
        </w:rPr>
        <w:t>__________________________________________________</w:t>
      </w:r>
    </w:p>
    <w:p w14:paraId="1FCBDFF6" w14:textId="77777777" w:rsidR="000835B7" w:rsidRPr="00300D51" w:rsidRDefault="000835B7" w:rsidP="000835B7">
      <w:pPr>
        <w:rPr>
          <w:color w:val="000000"/>
        </w:rPr>
      </w:pPr>
    </w:p>
    <w:p w14:paraId="6B5BAAD8" w14:textId="77777777" w:rsidR="000835B7" w:rsidRPr="00300D51" w:rsidRDefault="000835B7" w:rsidP="000835B7">
      <w:pPr>
        <w:rPr>
          <w:color w:val="000000"/>
        </w:rPr>
      </w:pPr>
      <w:r w:rsidRPr="00300D51">
        <w:rPr>
          <w:color w:val="000000"/>
        </w:rPr>
        <w:t>КАФЕДРА _________</w:t>
      </w:r>
      <w:r w:rsidRPr="00300D51">
        <w:rPr>
          <w:color w:val="000000"/>
          <w:u w:val="single"/>
        </w:rPr>
        <w:t xml:space="preserve"> СИСТЕМЫ ОБРАБОТКИ ИНФОРМАЦИИ И УПРАВЛЕНИЯ</w:t>
      </w:r>
      <w:r w:rsidRPr="00300D51">
        <w:rPr>
          <w:color w:val="000000"/>
        </w:rPr>
        <w:t>_______</w:t>
      </w:r>
    </w:p>
    <w:p w14:paraId="36B60F70" w14:textId="77777777" w:rsidR="000835B7" w:rsidRDefault="000835B7" w:rsidP="000835B7">
      <w:pPr>
        <w:rPr>
          <w:i/>
          <w:color w:val="000000"/>
        </w:rPr>
      </w:pPr>
    </w:p>
    <w:p w14:paraId="017B15FB" w14:textId="77777777" w:rsidR="000835B7" w:rsidRDefault="000835B7" w:rsidP="000835B7">
      <w:pPr>
        <w:rPr>
          <w:bCs/>
          <w:i/>
          <w:color w:val="000000"/>
          <w:sz w:val="18"/>
          <w:szCs w:val="18"/>
        </w:rPr>
      </w:pPr>
    </w:p>
    <w:p w14:paraId="6A06ECF0" w14:textId="77777777" w:rsidR="000835B7" w:rsidRDefault="000835B7" w:rsidP="000835B7">
      <w:pPr>
        <w:rPr>
          <w:bCs/>
          <w:i/>
          <w:color w:val="000000"/>
          <w:sz w:val="18"/>
          <w:szCs w:val="18"/>
        </w:rPr>
      </w:pPr>
    </w:p>
    <w:p w14:paraId="26BC9A38" w14:textId="77777777" w:rsidR="000835B7" w:rsidRDefault="000835B7" w:rsidP="000835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2C750BEB" w14:textId="77777777" w:rsidR="000835B7" w:rsidRDefault="000835B7" w:rsidP="000835B7">
      <w:pPr>
        <w:jc w:val="center"/>
        <w:rPr>
          <w:i/>
          <w:sz w:val="32"/>
          <w:szCs w:val="32"/>
        </w:rPr>
      </w:pPr>
    </w:p>
    <w:p w14:paraId="21570B58" w14:textId="0C93F9BA" w:rsidR="000835B7" w:rsidRDefault="000835B7" w:rsidP="000835B7">
      <w:pPr>
        <w:jc w:val="center"/>
        <w:rPr>
          <w:b/>
          <w:sz w:val="32"/>
          <w:szCs w:val="32"/>
        </w:rPr>
      </w:pPr>
      <w:bookmarkStart w:id="0" w:name="_1fob9te"/>
      <w:bookmarkEnd w:id="0"/>
      <w:r w:rsidRPr="00295DC0">
        <w:rPr>
          <w:b/>
          <w:sz w:val="32"/>
          <w:szCs w:val="32"/>
        </w:rPr>
        <w:t>по лабораторной работе №</w:t>
      </w:r>
      <w:r w:rsidR="0084285C">
        <w:rPr>
          <w:b/>
          <w:sz w:val="32"/>
          <w:szCs w:val="32"/>
        </w:rPr>
        <w:t>3</w:t>
      </w:r>
    </w:p>
    <w:p w14:paraId="235AE1B3" w14:textId="77777777" w:rsidR="000835B7" w:rsidRDefault="000835B7" w:rsidP="000835B7">
      <w:pPr>
        <w:jc w:val="center"/>
        <w:rPr>
          <w:b/>
          <w:sz w:val="32"/>
          <w:szCs w:val="32"/>
        </w:rPr>
      </w:pPr>
    </w:p>
    <w:p w14:paraId="70914260" w14:textId="77777777" w:rsidR="000835B7" w:rsidRDefault="000835B7" w:rsidP="000835B7">
      <w:pPr>
        <w:spacing w:before="120" w:after="360"/>
        <w:jc w:val="center"/>
        <w:rPr>
          <w:b/>
          <w:sz w:val="32"/>
          <w:szCs w:val="32"/>
        </w:rPr>
      </w:pPr>
      <w:bookmarkStart w:id="1" w:name="_3znysh7"/>
      <w:bookmarkEnd w:id="1"/>
      <w:r w:rsidRPr="00437AE8">
        <w:rPr>
          <w:b/>
          <w:sz w:val="32"/>
          <w:szCs w:val="32"/>
        </w:rPr>
        <w:t>по дисциплине «Объектно-ориентированное проектирование АСОИУ»</w:t>
      </w:r>
    </w:p>
    <w:p w14:paraId="0FAC5F7A" w14:textId="77777777" w:rsidR="000835B7" w:rsidRPr="00437AE8" w:rsidRDefault="000835B7" w:rsidP="000835B7">
      <w:pPr>
        <w:spacing w:before="120" w:after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Экскурсия по Москве</w:t>
      </w:r>
    </w:p>
    <w:p w14:paraId="62D795DF" w14:textId="77777777" w:rsidR="000835B7" w:rsidRDefault="000835B7" w:rsidP="000835B7">
      <w:pPr>
        <w:rPr>
          <w:b/>
          <w:bCs/>
          <w:sz w:val="32"/>
          <w:szCs w:val="32"/>
        </w:rPr>
      </w:pPr>
    </w:p>
    <w:p w14:paraId="039D81F4" w14:textId="77777777" w:rsidR="000835B7" w:rsidRDefault="000835B7" w:rsidP="000835B7">
      <w:pPr>
        <w:rPr>
          <w:bCs/>
          <w:i/>
          <w:color w:val="000000"/>
          <w:sz w:val="18"/>
          <w:szCs w:val="18"/>
        </w:rPr>
      </w:pPr>
    </w:p>
    <w:p w14:paraId="4C8F1D5F" w14:textId="77777777" w:rsidR="000835B7" w:rsidRDefault="000835B7" w:rsidP="000835B7">
      <w:pPr>
        <w:rPr>
          <w:color w:val="000000"/>
        </w:rPr>
      </w:pPr>
    </w:p>
    <w:p w14:paraId="2966940A" w14:textId="77777777" w:rsidR="000835B7" w:rsidRDefault="000835B7" w:rsidP="000835B7">
      <w:pPr>
        <w:rPr>
          <w:color w:val="000000"/>
        </w:rPr>
      </w:pPr>
    </w:p>
    <w:p w14:paraId="5F4A04E5" w14:textId="77777777" w:rsidR="000835B7" w:rsidRDefault="000835B7" w:rsidP="000835B7">
      <w:pPr>
        <w:rPr>
          <w:color w:val="000000"/>
        </w:rPr>
      </w:pPr>
    </w:p>
    <w:p w14:paraId="35AAA70C" w14:textId="77777777" w:rsidR="000835B7" w:rsidRDefault="000835B7" w:rsidP="000835B7">
      <w:pPr>
        <w:rPr>
          <w:color w:val="000000"/>
        </w:rPr>
      </w:pPr>
    </w:p>
    <w:p w14:paraId="6ED759BD" w14:textId="77777777" w:rsidR="000835B7" w:rsidRDefault="000835B7" w:rsidP="000835B7">
      <w:pPr>
        <w:rPr>
          <w:color w:val="000000"/>
        </w:rPr>
      </w:pPr>
    </w:p>
    <w:p w14:paraId="569A9474" w14:textId="77777777" w:rsidR="000835B7" w:rsidRDefault="000835B7" w:rsidP="000835B7">
      <w:pPr>
        <w:rPr>
          <w:color w:val="000000"/>
        </w:rPr>
      </w:pPr>
    </w:p>
    <w:p w14:paraId="033E1C75" w14:textId="77777777" w:rsidR="000835B7" w:rsidRDefault="000835B7" w:rsidP="000835B7">
      <w:pPr>
        <w:rPr>
          <w:color w:val="000000"/>
        </w:rPr>
      </w:pPr>
      <w:r w:rsidRPr="003D4B15">
        <w:rPr>
          <w:color w:val="000000"/>
        </w:rPr>
        <w:t>Студент</w:t>
      </w:r>
      <w:r>
        <w:rPr>
          <w:color w:val="000000"/>
        </w:rPr>
        <w:t xml:space="preserve"> </w:t>
      </w:r>
      <w:r>
        <w:rPr>
          <w:color w:val="000000"/>
          <w:u w:val="single"/>
        </w:rPr>
        <w:tab/>
        <w:t>ИУ5Ц-11М</w:t>
      </w:r>
      <w:r>
        <w:rPr>
          <w:color w:val="000000"/>
          <w:u w:val="single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_________________     </w:t>
      </w:r>
      <w:r>
        <w:rPr>
          <w:color w:val="000000"/>
          <w:u w:val="single"/>
        </w:rPr>
        <w:t xml:space="preserve">         З.А. Чудновский</w:t>
      </w:r>
    </w:p>
    <w:p w14:paraId="00D660B7" w14:textId="77777777" w:rsidR="000835B7" w:rsidRDefault="000835B7" w:rsidP="000835B7">
      <w:pPr>
        <w:ind w:left="709" w:right="565" w:firstLine="70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(Группа)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 xml:space="preserve">      </w:t>
      </w:r>
      <w:proofErr w:type="gramStart"/>
      <w:r>
        <w:rPr>
          <w:color w:val="000000"/>
          <w:sz w:val="18"/>
          <w:szCs w:val="18"/>
        </w:rPr>
        <w:t xml:space="preserve">   (</w:t>
      </w:r>
      <w:proofErr w:type="gramEnd"/>
      <w:r>
        <w:rPr>
          <w:color w:val="000000"/>
          <w:sz w:val="18"/>
          <w:szCs w:val="18"/>
        </w:rPr>
        <w:t xml:space="preserve">Подпись, </w:t>
      </w:r>
      <w:proofErr w:type="gramStart"/>
      <w:r>
        <w:rPr>
          <w:color w:val="000000"/>
          <w:sz w:val="18"/>
          <w:szCs w:val="18"/>
        </w:rPr>
        <w:t xml:space="preserve">дата)   </w:t>
      </w:r>
      <w:proofErr w:type="gramEnd"/>
      <w:r>
        <w:rPr>
          <w:color w:val="000000"/>
          <w:sz w:val="18"/>
          <w:szCs w:val="18"/>
        </w:rPr>
        <w:t xml:space="preserve">                 </w:t>
      </w:r>
      <w:proofErr w:type="gramStart"/>
      <w:r>
        <w:rPr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color w:val="000000"/>
          <w:sz w:val="18"/>
          <w:szCs w:val="18"/>
        </w:rPr>
        <w:t>И.О.Фамилия</w:t>
      </w:r>
      <w:proofErr w:type="spellEnd"/>
      <w:r>
        <w:rPr>
          <w:color w:val="000000"/>
          <w:sz w:val="18"/>
          <w:szCs w:val="18"/>
        </w:rPr>
        <w:t xml:space="preserve">)            </w:t>
      </w:r>
    </w:p>
    <w:p w14:paraId="3B490667" w14:textId="77777777" w:rsidR="000835B7" w:rsidRDefault="000835B7" w:rsidP="000835B7">
      <w:pPr>
        <w:jc w:val="both"/>
        <w:rPr>
          <w:color w:val="000000"/>
          <w:sz w:val="20"/>
          <w:szCs w:val="20"/>
        </w:rPr>
      </w:pPr>
    </w:p>
    <w:p w14:paraId="7B87778C" w14:textId="77777777" w:rsidR="000835B7" w:rsidRDefault="000835B7" w:rsidP="000835B7">
      <w:pPr>
        <w:jc w:val="both"/>
        <w:rPr>
          <w:color w:val="000000"/>
          <w:sz w:val="20"/>
          <w:szCs w:val="20"/>
        </w:rPr>
      </w:pPr>
    </w:p>
    <w:p w14:paraId="170236AA" w14:textId="77777777" w:rsidR="000835B7" w:rsidRDefault="000835B7" w:rsidP="000835B7">
      <w:pPr>
        <w:rPr>
          <w:b/>
          <w:color w:val="000000"/>
        </w:rPr>
      </w:pPr>
      <w:r w:rsidRPr="003D4B15">
        <w:rPr>
          <w:color w:val="000000"/>
        </w:rPr>
        <w:t>Преподаватель</w:t>
      </w:r>
      <w:r w:rsidRPr="003D4B15"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_________________</w:t>
      </w:r>
      <w:r>
        <w:rPr>
          <w:color w:val="000000"/>
        </w:rPr>
        <w:t xml:space="preserve">     </w:t>
      </w:r>
      <w:r>
        <w:rPr>
          <w:color w:val="000000"/>
          <w:u w:val="single"/>
        </w:rPr>
        <w:t xml:space="preserve">         </w:t>
      </w:r>
      <w:r w:rsidRPr="00295DC0">
        <w:rPr>
          <w:color w:val="000000"/>
          <w:u w:val="single"/>
        </w:rPr>
        <w:t>Балдин А.В.</w:t>
      </w:r>
    </w:p>
    <w:p w14:paraId="4AF7D486" w14:textId="77777777" w:rsidR="000835B7" w:rsidRDefault="000835B7" w:rsidP="000835B7">
      <w:pPr>
        <w:ind w:left="4963" w:right="-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(Подпись, </w:t>
      </w:r>
      <w:proofErr w:type="gramStart"/>
      <w:r>
        <w:rPr>
          <w:color w:val="000000"/>
          <w:sz w:val="18"/>
          <w:szCs w:val="18"/>
        </w:rPr>
        <w:t xml:space="preserve">дата)   </w:t>
      </w:r>
      <w:proofErr w:type="gramEnd"/>
      <w:r>
        <w:rPr>
          <w:color w:val="000000"/>
          <w:sz w:val="18"/>
          <w:szCs w:val="18"/>
        </w:rPr>
        <w:t xml:space="preserve">                 </w:t>
      </w:r>
      <w:proofErr w:type="gramStart"/>
      <w:r>
        <w:rPr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color w:val="000000"/>
          <w:sz w:val="18"/>
          <w:szCs w:val="18"/>
        </w:rPr>
        <w:t>И.О.Фамилия</w:t>
      </w:r>
      <w:proofErr w:type="spellEnd"/>
      <w:r>
        <w:rPr>
          <w:color w:val="000000"/>
          <w:sz w:val="18"/>
          <w:szCs w:val="18"/>
        </w:rPr>
        <w:t xml:space="preserve">)            </w:t>
      </w:r>
    </w:p>
    <w:p w14:paraId="20A0FE6F" w14:textId="77777777" w:rsidR="000835B7" w:rsidRDefault="000835B7" w:rsidP="000835B7">
      <w:pPr>
        <w:jc w:val="both"/>
        <w:rPr>
          <w:color w:val="000000"/>
          <w:sz w:val="20"/>
          <w:szCs w:val="20"/>
        </w:rPr>
      </w:pPr>
    </w:p>
    <w:p w14:paraId="5B4DB56D" w14:textId="77777777" w:rsidR="000835B7" w:rsidRDefault="000835B7" w:rsidP="000835B7">
      <w:pPr>
        <w:rPr>
          <w:bCs/>
          <w:i/>
          <w:color w:val="000000"/>
        </w:rPr>
      </w:pPr>
    </w:p>
    <w:p w14:paraId="4F35ECEA" w14:textId="77777777" w:rsidR="000835B7" w:rsidRDefault="000835B7" w:rsidP="000835B7">
      <w:pPr>
        <w:rPr>
          <w:bCs/>
          <w:i/>
          <w:color w:val="000000"/>
        </w:rPr>
      </w:pPr>
    </w:p>
    <w:p w14:paraId="62CEB070" w14:textId="77777777" w:rsidR="000835B7" w:rsidRDefault="000835B7" w:rsidP="000835B7">
      <w:pPr>
        <w:rPr>
          <w:i/>
          <w:color w:val="000000"/>
          <w:sz w:val="28"/>
          <w:szCs w:val="28"/>
        </w:rPr>
      </w:pPr>
    </w:p>
    <w:p w14:paraId="2E5393F4" w14:textId="77777777" w:rsidR="000835B7" w:rsidRDefault="000835B7" w:rsidP="000835B7">
      <w:pPr>
        <w:jc w:val="center"/>
        <w:rPr>
          <w:i/>
          <w:color w:val="000000"/>
          <w:sz w:val="28"/>
          <w:szCs w:val="28"/>
        </w:rPr>
      </w:pPr>
    </w:p>
    <w:p w14:paraId="575FB442" w14:textId="77777777" w:rsidR="000835B7" w:rsidRDefault="000835B7" w:rsidP="000835B7">
      <w:pPr>
        <w:jc w:val="center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2025 г.</w:t>
      </w:r>
    </w:p>
    <w:p w14:paraId="1797E89A" w14:textId="7EB030E5" w:rsidR="00C05094" w:rsidRDefault="00C05094" w:rsidP="00C05094">
      <w:pPr>
        <w:widowControl/>
        <w:autoSpaceDE/>
        <w:autoSpaceDN/>
        <w:adjustRightInd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br w:type="page"/>
      </w:r>
    </w:p>
    <w:p w14:paraId="072D62C0" w14:textId="77777777" w:rsidR="00F341B5" w:rsidRPr="00F341B5" w:rsidRDefault="00F341B5" w:rsidP="00F341B5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F341B5">
        <w:rPr>
          <w:rFonts w:asciiTheme="minorBidi" w:hAnsiTheme="minorBidi" w:cstheme="minorBidi"/>
          <w:b/>
          <w:bCs/>
        </w:rPr>
        <w:lastRenderedPageBreak/>
        <w:t>Цель работы</w:t>
      </w:r>
    </w:p>
    <w:p w14:paraId="73321120" w14:textId="77777777" w:rsidR="00F341B5" w:rsidRPr="00F341B5" w:rsidRDefault="00F341B5" w:rsidP="00F341B5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F341B5">
        <w:rPr>
          <w:rFonts w:asciiTheme="minorBidi" w:hAnsiTheme="minorBidi" w:cstheme="minorBidi"/>
        </w:rPr>
        <w:t>Целью работы является закрепление навыков построения UML-диаграмм, описывающих структуру программной системы. В рамках задания необходимо построить три диаграммы: статическую структуру классов, структуру базы данных и пользовательский интерфейс.</w:t>
      </w:r>
    </w:p>
    <w:p w14:paraId="62C7ED5D" w14:textId="77777777" w:rsidR="00F341B5" w:rsidRPr="00F341B5" w:rsidRDefault="00F341B5" w:rsidP="00F341B5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F341B5">
        <w:rPr>
          <w:rFonts w:asciiTheme="minorBidi" w:hAnsiTheme="minorBidi" w:cstheme="minorBidi"/>
          <w:b/>
          <w:bCs/>
        </w:rPr>
        <w:t>Описание предметной области</w:t>
      </w:r>
    </w:p>
    <w:p w14:paraId="2AE9E2A0" w14:textId="77777777" w:rsidR="00F341B5" w:rsidRPr="00F341B5" w:rsidRDefault="00F341B5" w:rsidP="00F341B5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F341B5">
        <w:rPr>
          <w:rFonts w:asciiTheme="minorBidi" w:hAnsiTheme="minorBidi" w:cstheme="minorBidi"/>
        </w:rPr>
        <w:t>Система «Экскурсии по Москве» предназначена для автоматизации процесса выбора и бронирования экскурсий. В системе участвуют туристы, администраторы и гиды. Туристы могут просматривать каталог экскурсий, фильтровать их по темам, бронировать и оплачивать. Администраторы управляют пользователями, экскурсиями и расписанием, а также имеют доступ к модерации отзывов.</w:t>
      </w:r>
    </w:p>
    <w:p w14:paraId="21EC29DF" w14:textId="77777777" w:rsidR="00F341B5" w:rsidRPr="00F341B5" w:rsidRDefault="00F341B5" w:rsidP="00F341B5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F341B5">
        <w:rPr>
          <w:rFonts w:asciiTheme="minorBidi" w:hAnsiTheme="minorBidi" w:cstheme="minorBidi"/>
          <w:b/>
          <w:bCs/>
        </w:rPr>
        <w:t>Диаграммы</w:t>
      </w:r>
    </w:p>
    <w:p w14:paraId="3C87EC3D" w14:textId="65050908" w:rsidR="00065547" w:rsidRPr="00065547" w:rsidRDefault="00BA5137" w:rsidP="00065547">
      <w:pPr>
        <w:spacing w:before="120" w:after="100" w:afterAutospacing="1" w:line="360" w:lineRule="auto"/>
        <w:rPr>
          <w:rFonts w:asciiTheme="minorBidi" w:hAnsiTheme="minorBidi" w:cstheme="minorBidi"/>
        </w:rPr>
      </w:pPr>
      <w:r>
        <w:rPr>
          <w:noProof/>
        </w:rPr>
        <w:drawing>
          <wp:inline distT="0" distB="0" distL="0" distR="0" wp14:anchorId="6BC572A9" wp14:editId="0C2085E2">
            <wp:extent cx="6461760" cy="4035425"/>
            <wp:effectExtent l="0" t="0" r="0" b="3175"/>
            <wp:docPr id="7140569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8896" w14:textId="1FDC0386" w:rsidR="00065547" w:rsidRPr="008D6EFA" w:rsidRDefault="00065547" w:rsidP="008D6EFA">
      <w:pPr>
        <w:spacing w:before="120" w:after="100" w:afterAutospacing="1" w:line="360" w:lineRule="auto"/>
        <w:jc w:val="center"/>
        <w:rPr>
          <w:rFonts w:asciiTheme="minorBidi" w:hAnsiTheme="minorBidi" w:cstheme="minorBidi"/>
          <w:i/>
          <w:iCs/>
        </w:rPr>
      </w:pPr>
      <w:r w:rsidRPr="00065547">
        <w:rPr>
          <w:rFonts w:asciiTheme="minorBidi" w:hAnsiTheme="minorBidi" w:cstheme="minorBidi"/>
          <w:b/>
          <w:bCs/>
          <w:i/>
          <w:iCs/>
        </w:rPr>
        <w:t>Рисунок 1. Диаграмма классов — статическая структура системы «Экскурсии по Москве»</w:t>
      </w:r>
    </w:p>
    <w:p w14:paraId="430F465F" w14:textId="346BD702" w:rsidR="00065547" w:rsidRPr="009E79F5" w:rsidRDefault="009E79F5" w:rsidP="009E79F5">
      <w:pPr>
        <w:spacing w:before="120" w:after="100" w:afterAutospacing="1" w:line="360" w:lineRule="auto"/>
        <w:jc w:val="center"/>
        <w:rPr>
          <w:rFonts w:asciiTheme="minorBidi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1A7BDAE3" wp14:editId="25D69701">
            <wp:extent cx="4124325" cy="2524125"/>
            <wp:effectExtent l="0" t="0" r="9525" b="9525"/>
            <wp:docPr id="178833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F88A" w14:textId="77777777" w:rsidR="00065547" w:rsidRPr="00065547" w:rsidRDefault="00065547" w:rsidP="00065547">
      <w:pPr>
        <w:spacing w:before="120" w:after="100" w:afterAutospacing="1" w:line="360" w:lineRule="auto"/>
        <w:jc w:val="center"/>
        <w:rPr>
          <w:rFonts w:asciiTheme="minorBidi" w:hAnsiTheme="minorBidi" w:cstheme="minorBidi"/>
          <w:i/>
          <w:iCs/>
        </w:rPr>
      </w:pPr>
      <w:r w:rsidRPr="00065547">
        <w:rPr>
          <w:rFonts w:asciiTheme="minorBidi" w:hAnsiTheme="minorBidi" w:cstheme="minorBidi"/>
          <w:b/>
          <w:bCs/>
          <w:i/>
          <w:iCs/>
        </w:rPr>
        <w:t>Рисунок 2. Диаграмма классов — структура базы данных</w:t>
      </w:r>
    </w:p>
    <w:p w14:paraId="02A04789" w14:textId="578C5046" w:rsidR="00065547" w:rsidRPr="00065547" w:rsidRDefault="00065547" w:rsidP="00065547">
      <w:pPr>
        <w:spacing w:before="120" w:after="100" w:afterAutospacing="1" w:line="360" w:lineRule="auto"/>
        <w:rPr>
          <w:rFonts w:asciiTheme="minorBidi" w:hAnsiTheme="minorBidi" w:cstheme="minorBidi"/>
        </w:rPr>
      </w:pPr>
    </w:p>
    <w:p w14:paraId="468F3B2D" w14:textId="1EC29CE2" w:rsidR="00065547" w:rsidRPr="005C21A5" w:rsidRDefault="005C21A5" w:rsidP="00065547">
      <w:pPr>
        <w:spacing w:before="120" w:after="100" w:afterAutospacing="1" w:line="360" w:lineRule="auto"/>
        <w:rPr>
          <w:rFonts w:asciiTheme="minorBidi" w:hAnsiTheme="minorBidi" w:cstheme="minorBidi"/>
        </w:rPr>
      </w:pPr>
      <w:r>
        <w:rPr>
          <w:noProof/>
        </w:rPr>
        <w:drawing>
          <wp:inline distT="0" distB="0" distL="0" distR="0" wp14:anchorId="533E12BF" wp14:editId="7C108DDE">
            <wp:extent cx="6461760" cy="2455545"/>
            <wp:effectExtent l="0" t="0" r="0" b="1905"/>
            <wp:docPr id="110725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711E" w14:textId="77777777" w:rsidR="00065547" w:rsidRPr="00065547" w:rsidRDefault="00065547" w:rsidP="00065547">
      <w:pPr>
        <w:spacing w:before="120" w:after="100" w:afterAutospacing="1" w:line="360" w:lineRule="auto"/>
        <w:jc w:val="center"/>
        <w:rPr>
          <w:rFonts w:asciiTheme="minorBidi" w:hAnsiTheme="minorBidi" w:cstheme="minorBidi"/>
        </w:rPr>
      </w:pPr>
      <w:r w:rsidRPr="00065547">
        <w:rPr>
          <w:rFonts w:asciiTheme="minorBidi" w:hAnsiTheme="minorBidi" w:cstheme="minorBidi"/>
          <w:b/>
          <w:bCs/>
        </w:rPr>
        <w:t>Рисунок 3. Диаграмма классов — пользовательский интерфейс системы «Экскурсии по Москве»</w:t>
      </w:r>
    </w:p>
    <w:p w14:paraId="2E9ABB18" w14:textId="550C6505" w:rsidR="00065547" w:rsidRPr="00065547" w:rsidRDefault="00065547" w:rsidP="00065547">
      <w:pPr>
        <w:spacing w:before="120" w:after="100" w:afterAutospacing="1" w:line="360" w:lineRule="auto"/>
        <w:rPr>
          <w:rFonts w:asciiTheme="minorBidi" w:hAnsiTheme="minorBidi" w:cstheme="minorBidi"/>
        </w:rPr>
      </w:pPr>
    </w:p>
    <w:p w14:paraId="3689F11D" w14:textId="77777777" w:rsidR="005C21A5" w:rsidRDefault="005C21A5">
      <w:pPr>
        <w:widowControl/>
        <w:autoSpaceDE/>
        <w:autoSpaceDN/>
        <w:adjustRightInd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010849A9" w14:textId="0A31E0CE" w:rsidR="00065547" w:rsidRPr="00065547" w:rsidRDefault="00065547" w:rsidP="00065547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065547">
        <w:rPr>
          <w:rFonts w:asciiTheme="minorBidi" w:hAnsiTheme="minorBidi" w:cstheme="minorBidi"/>
          <w:b/>
          <w:bCs/>
        </w:rPr>
        <w:lastRenderedPageBreak/>
        <w:t>Выводы</w:t>
      </w:r>
    </w:p>
    <w:p w14:paraId="4120521B" w14:textId="77777777" w:rsidR="00800669" w:rsidRPr="00800669" w:rsidRDefault="00800669" w:rsidP="00800669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800669">
        <w:rPr>
          <w:rFonts w:asciiTheme="minorBidi" w:hAnsiTheme="minorBidi" w:cstheme="minorBidi"/>
        </w:rPr>
        <w:t>В ходе работы были построены три диаграммы, описывающие архитектуру системы «Экскурсии по Москве»: статическая структура классов, структура базы данных и пользовательский интерфейс. Эти диаграммы позволяют более наглядно представить логику работы системы и взаимодействие её компонентов.</w:t>
      </w:r>
    </w:p>
    <w:p w14:paraId="40E4B387" w14:textId="541C2421" w:rsidR="007555F6" w:rsidRPr="00065547" w:rsidRDefault="007555F6" w:rsidP="007555F6">
      <w:pPr>
        <w:spacing w:before="120" w:after="100" w:afterAutospacing="1" w:line="360" w:lineRule="auto"/>
        <w:rPr>
          <w:rFonts w:asciiTheme="minorBidi" w:hAnsiTheme="minorBidi" w:cstheme="minorBidi"/>
        </w:rPr>
      </w:pPr>
    </w:p>
    <w:p w14:paraId="6858BCE2" w14:textId="77777777" w:rsidR="002F7AA9" w:rsidRPr="007555F6" w:rsidRDefault="002F7AA9" w:rsidP="00982107">
      <w:pPr>
        <w:spacing w:before="120" w:after="100" w:afterAutospacing="1" w:line="360" w:lineRule="auto"/>
        <w:rPr>
          <w:rFonts w:asciiTheme="minorBidi" w:hAnsiTheme="minorBidi" w:cstheme="minorBidi"/>
        </w:rPr>
      </w:pPr>
    </w:p>
    <w:sectPr w:rsidR="002F7AA9" w:rsidRPr="007555F6" w:rsidSect="00C05094">
      <w:footerReference w:type="default" r:id="rId12"/>
      <w:pgSz w:w="11906" w:h="16838" w:code="9"/>
      <w:pgMar w:top="1038" w:right="709" w:bottom="278" w:left="102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6309" w14:textId="77777777" w:rsidR="0005278A" w:rsidRDefault="0005278A" w:rsidP="00EE7886">
      <w:r>
        <w:separator/>
      </w:r>
    </w:p>
  </w:endnote>
  <w:endnote w:type="continuationSeparator" w:id="0">
    <w:p w14:paraId="3567EB9C" w14:textId="77777777" w:rsidR="0005278A" w:rsidRDefault="0005278A" w:rsidP="00EE7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9C3D" w14:textId="7215D766" w:rsidR="0005278A" w:rsidRDefault="0005278A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8</w:t>
    </w:r>
    <w:r>
      <w:fldChar w:fldCharType="end"/>
    </w:r>
  </w:p>
  <w:p w14:paraId="7A448AAD" w14:textId="77777777" w:rsidR="0005278A" w:rsidRDefault="0005278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E8FF" w14:textId="77777777" w:rsidR="0005278A" w:rsidRDefault="0005278A" w:rsidP="00EE7886">
      <w:r>
        <w:separator/>
      </w:r>
    </w:p>
  </w:footnote>
  <w:footnote w:type="continuationSeparator" w:id="0">
    <w:p w14:paraId="0858511B" w14:textId="77777777" w:rsidR="0005278A" w:rsidRDefault="0005278A" w:rsidP="00EE7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452"/>
    <w:multiLevelType w:val="multilevel"/>
    <w:tmpl w:val="486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1407"/>
    <w:multiLevelType w:val="multilevel"/>
    <w:tmpl w:val="244A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A6AC2"/>
    <w:multiLevelType w:val="multilevel"/>
    <w:tmpl w:val="B20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8427F"/>
    <w:multiLevelType w:val="multilevel"/>
    <w:tmpl w:val="70F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E3978"/>
    <w:multiLevelType w:val="multilevel"/>
    <w:tmpl w:val="D19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5536B"/>
    <w:multiLevelType w:val="multilevel"/>
    <w:tmpl w:val="CBC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22D65"/>
    <w:multiLevelType w:val="multilevel"/>
    <w:tmpl w:val="781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E109C"/>
    <w:multiLevelType w:val="multilevel"/>
    <w:tmpl w:val="DB5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56CBB"/>
    <w:multiLevelType w:val="multilevel"/>
    <w:tmpl w:val="2D7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53526">
    <w:abstractNumId w:val="4"/>
  </w:num>
  <w:num w:numId="2" w16cid:durableId="1248078042">
    <w:abstractNumId w:val="3"/>
  </w:num>
  <w:num w:numId="3" w16cid:durableId="2009164655">
    <w:abstractNumId w:val="2"/>
  </w:num>
  <w:num w:numId="4" w16cid:durableId="1301158128">
    <w:abstractNumId w:val="7"/>
  </w:num>
  <w:num w:numId="5" w16cid:durableId="2134203731">
    <w:abstractNumId w:val="8"/>
  </w:num>
  <w:num w:numId="6" w16cid:durableId="1973053299">
    <w:abstractNumId w:val="6"/>
  </w:num>
  <w:num w:numId="7" w16cid:durableId="530151582">
    <w:abstractNumId w:val="0"/>
  </w:num>
  <w:num w:numId="8" w16cid:durableId="462700606">
    <w:abstractNumId w:val="5"/>
  </w:num>
  <w:num w:numId="9" w16cid:durableId="380060884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mailMerge>
    <w:mainDocumentType w:val="formLetters"/>
    <w:dataType w:val="textFile"/>
    <w:activeRecord w:val="-1"/>
  </w:mailMerge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AC2"/>
    <w:rsid w:val="0000235F"/>
    <w:rsid w:val="00002D09"/>
    <w:rsid w:val="00006F85"/>
    <w:rsid w:val="00007E9A"/>
    <w:rsid w:val="00027629"/>
    <w:rsid w:val="000466AC"/>
    <w:rsid w:val="0005278A"/>
    <w:rsid w:val="00065547"/>
    <w:rsid w:val="0007755B"/>
    <w:rsid w:val="000835B7"/>
    <w:rsid w:val="00084823"/>
    <w:rsid w:val="000862BA"/>
    <w:rsid w:val="0008746D"/>
    <w:rsid w:val="0009234B"/>
    <w:rsid w:val="00097D41"/>
    <w:rsid w:val="000C7819"/>
    <w:rsid w:val="000D0433"/>
    <w:rsid w:val="000D0BA8"/>
    <w:rsid w:val="000D7ADE"/>
    <w:rsid w:val="000E368E"/>
    <w:rsid w:val="000E74C1"/>
    <w:rsid w:val="000F5484"/>
    <w:rsid w:val="000F6DD7"/>
    <w:rsid w:val="00104516"/>
    <w:rsid w:val="001049AA"/>
    <w:rsid w:val="001054AE"/>
    <w:rsid w:val="00123CAF"/>
    <w:rsid w:val="00131A29"/>
    <w:rsid w:val="0013514D"/>
    <w:rsid w:val="00141A6B"/>
    <w:rsid w:val="00142AC2"/>
    <w:rsid w:val="00164F4F"/>
    <w:rsid w:val="00166F88"/>
    <w:rsid w:val="00181B20"/>
    <w:rsid w:val="00195461"/>
    <w:rsid w:val="001B0F5C"/>
    <w:rsid w:val="001B18FE"/>
    <w:rsid w:val="001C3D06"/>
    <w:rsid w:val="001D4AA7"/>
    <w:rsid w:val="001E75DA"/>
    <w:rsid w:val="001F363D"/>
    <w:rsid w:val="001F7B19"/>
    <w:rsid w:val="002121FD"/>
    <w:rsid w:val="00214FD5"/>
    <w:rsid w:val="00216689"/>
    <w:rsid w:val="00220FA4"/>
    <w:rsid w:val="00223D68"/>
    <w:rsid w:val="00236DA2"/>
    <w:rsid w:val="00250A6A"/>
    <w:rsid w:val="00252EF1"/>
    <w:rsid w:val="00253F6A"/>
    <w:rsid w:val="00255387"/>
    <w:rsid w:val="00260755"/>
    <w:rsid w:val="002663E7"/>
    <w:rsid w:val="002716AF"/>
    <w:rsid w:val="00287FE3"/>
    <w:rsid w:val="00291BA7"/>
    <w:rsid w:val="002A06ED"/>
    <w:rsid w:val="002A2029"/>
    <w:rsid w:val="002A21D0"/>
    <w:rsid w:val="002A34AF"/>
    <w:rsid w:val="002A35E8"/>
    <w:rsid w:val="002B50F4"/>
    <w:rsid w:val="002B6FDC"/>
    <w:rsid w:val="002C4837"/>
    <w:rsid w:val="002C6FB0"/>
    <w:rsid w:val="002D757F"/>
    <w:rsid w:val="002E128C"/>
    <w:rsid w:val="002E51C6"/>
    <w:rsid w:val="002E6939"/>
    <w:rsid w:val="002F6BC2"/>
    <w:rsid w:val="002F7AA9"/>
    <w:rsid w:val="00311CAA"/>
    <w:rsid w:val="003124EE"/>
    <w:rsid w:val="0035223F"/>
    <w:rsid w:val="003549CB"/>
    <w:rsid w:val="00364366"/>
    <w:rsid w:val="00364553"/>
    <w:rsid w:val="00377307"/>
    <w:rsid w:val="00377FEC"/>
    <w:rsid w:val="00387FA5"/>
    <w:rsid w:val="0039307F"/>
    <w:rsid w:val="0039502A"/>
    <w:rsid w:val="00395F85"/>
    <w:rsid w:val="003A0542"/>
    <w:rsid w:val="003A66D6"/>
    <w:rsid w:val="003D2A92"/>
    <w:rsid w:val="003E0636"/>
    <w:rsid w:val="003E163D"/>
    <w:rsid w:val="003F37BE"/>
    <w:rsid w:val="00403D5C"/>
    <w:rsid w:val="00420AAC"/>
    <w:rsid w:val="004266D8"/>
    <w:rsid w:val="00427F6B"/>
    <w:rsid w:val="004408D2"/>
    <w:rsid w:val="00454CA0"/>
    <w:rsid w:val="00462515"/>
    <w:rsid w:val="00464363"/>
    <w:rsid w:val="00476AF5"/>
    <w:rsid w:val="00486718"/>
    <w:rsid w:val="0048754A"/>
    <w:rsid w:val="004969A7"/>
    <w:rsid w:val="004B4071"/>
    <w:rsid w:val="004C4B1A"/>
    <w:rsid w:val="004D6F52"/>
    <w:rsid w:val="004E4097"/>
    <w:rsid w:val="004E41E6"/>
    <w:rsid w:val="004F5301"/>
    <w:rsid w:val="005250EF"/>
    <w:rsid w:val="00532CB5"/>
    <w:rsid w:val="00534497"/>
    <w:rsid w:val="00534951"/>
    <w:rsid w:val="0055690A"/>
    <w:rsid w:val="0055746A"/>
    <w:rsid w:val="0056160E"/>
    <w:rsid w:val="00575576"/>
    <w:rsid w:val="005842CE"/>
    <w:rsid w:val="0058445B"/>
    <w:rsid w:val="00585CC5"/>
    <w:rsid w:val="00594B7F"/>
    <w:rsid w:val="005B1D35"/>
    <w:rsid w:val="005B2D85"/>
    <w:rsid w:val="005B5F21"/>
    <w:rsid w:val="005C21A5"/>
    <w:rsid w:val="005D1272"/>
    <w:rsid w:val="005D4A6C"/>
    <w:rsid w:val="005E216D"/>
    <w:rsid w:val="005F3428"/>
    <w:rsid w:val="005F75B1"/>
    <w:rsid w:val="00602C8B"/>
    <w:rsid w:val="00617698"/>
    <w:rsid w:val="006176C4"/>
    <w:rsid w:val="00620CFB"/>
    <w:rsid w:val="0063255B"/>
    <w:rsid w:val="00641FFE"/>
    <w:rsid w:val="00647D4B"/>
    <w:rsid w:val="00664C5F"/>
    <w:rsid w:val="00680821"/>
    <w:rsid w:val="00681EC6"/>
    <w:rsid w:val="006B7A9D"/>
    <w:rsid w:val="006C0C2A"/>
    <w:rsid w:val="006C2341"/>
    <w:rsid w:val="007170D3"/>
    <w:rsid w:val="007229F5"/>
    <w:rsid w:val="00736425"/>
    <w:rsid w:val="00743C6A"/>
    <w:rsid w:val="00752508"/>
    <w:rsid w:val="007555F6"/>
    <w:rsid w:val="00763956"/>
    <w:rsid w:val="00784ECC"/>
    <w:rsid w:val="007A3204"/>
    <w:rsid w:val="007A364C"/>
    <w:rsid w:val="007B1458"/>
    <w:rsid w:val="007B195D"/>
    <w:rsid w:val="007B2869"/>
    <w:rsid w:val="007B3A8B"/>
    <w:rsid w:val="007B5B2A"/>
    <w:rsid w:val="007C2A75"/>
    <w:rsid w:val="007D2969"/>
    <w:rsid w:val="007D3395"/>
    <w:rsid w:val="007D4788"/>
    <w:rsid w:val="007E4441"/>
    <w:rsid w:val="007E45F2"/>
    <w:rsid w:val="007F0E8B"/>
    <w:rsid w:val="007F44C2"/>
    <w:rsid w:val="00800669"/>
    <w:rsid w:val="008040A3"/>
    <w:rsid w:val="0080483E"/>
    <w:rsid w:val="0080783D"/>
    <w:rsid w:val="00820EAD"/>
    <w:rsid w:val="008214B0"/>
    <w:rsid w:val="00826E4E"/>
    <w:rsid w:val="00831450"/>
    <w:rsid w:val="008354A1"/>
    <w:rsid w:val="0083769C"/>
    <w:rsid w:val="0084285C"/>
    <w:rsid w:val="008454CA"/>
    <w:rsid w:val="0084553A"/>
    <w:rsid w:val="008466A2"/>
    <w:rsid w:val="00850717"/>
    <w:rsid w:val="00857B8B"/>
    <w:rsid w:val="00860FD6"/>
    <w:rsid w:val="008708FD"/>
    <w:rsid w:val="008A148B"/>
    <w:rsid w:val="008A42FE"/>
    <w:rsid w:val="008A4407"/>
    <w:rsid w:val="008C357B"/>
    <w:rsid w:val="008C3F99"/>
    <w:rsid w:val="008C57C6"/>
    <w:rsid w:val="008D3DF0"/>
    <w:rsid w:val="008D6EC0"/>
    <w:rsid w:val="008D6EFA"/>
    <w:rsid w:val="008F1C79"/>
    <w:rsid w:val="008F3587"/>
    <w:rsid w:val="008F5F14"/>
    <w:rsid w:val="00910246"/>
    <w:rsid w:val="0091283A"/>
    <w:rsid w:val="00915834"/>
    <w:rsid w:val="00924D43"/>
    <w:rsid w:val="00935C34"/>
    <w:rsid w:val="00935DD8"/>
    <w:rsid w:val="0093682D"/>
    <w:rsid w:val="0093792C"/>
    <w:rsid w:val="00942DBF"/>
    <w:rsid w:val="009459D9"/>
    <w:rsid w:val="00945DC4"/>
    <w:rsid w:val="009660AB"/>
    <w:rsid w:val="009746C9"/>
    <w:rsid w:val="00982107"/>
    <w:rsid w:val="00991B91"/>
    <w:rsid w:val="009920D6"/>
    <w:rsid w:val="00994DAF"/>
    <w:rsid w:val="009A581C"/>
    <w:rsid w:val="009B1BCF"/>
    <w:rsid w:val="009B1EE4"/>
    <w:rsid w:val="009B6BBC"/>
    <w:rsid w:val="009C264A"/>
    <w:rsid w:val="009D1D5E"/>
    <w:rsid w:val="009D2B0E"/>
    <w:rsid w:val="009E0651"/>
    <w:rsid w:val="009E464B"/>
    <w:rsid w:val="009E79F5"/>
    <w:rsid w:val="009F1EB7"/>
    <w:rsid w:val="00A01D2E"/>
    <w:rsid w:val="00A03D08"/>
    <w:rsid w:val="00A24486"/>
    <w:rsid w:val="00A2474E"/>
    <w:rsid w:val="00A51BED"/>
    <w:rsid w:val="00A71E11"/>
    <w:rsid w:val="00A74BFF"/>
    <w:rsid w:val="00A83E46"/>
    <w:rsid w:val="00A86648"/>
    <w:rsid w:val="00AB2C13"/>
    <w:rsid w:val="00AC156C"/>
    <w:rsid w:val="00AD38B0"/>
    <w:rsid w:val="00AE0E47"/>
    <w:rsid w:val="00B02606"/>
    <w:rsid w:val="00B12B41"/>
    <w:rsid w:val="00B306C6"/>
    <w:rsid w:val="00B311DC"/>
    <w:rsid w:val="00B52300"/>
    <w:rsid w:val="00B75EA5"/>
    <w:rsid w:val="00B85307"/>
    <w:rsid w:val="00B8737D"/>
    <w:rsid w:val="00B96AB5"/>
    <w:rsid w:val="00BA0856"/>
    <w:rsid w:val="00BA5137"/>
    <w:rsid w:val="00BB49A5"/>
    <w:rsid w:val="00BD0519"/>
    <w:rsid w:val="00BD181A"/>
    <w:rsid w:val="00BF3F06"/>
    <w:rsid w:val="00C05094"/>
    <w:rsid w:val="00C26ED7"/>
    <w:rsid w:val="00C3236D"/>
    <w:rsid w:val="00C3415D"/>
    <w:rsid w:val="00C42B74"/>
    <w:rsid w:val="00C46DB9"/>
    <w:rsid w:val="00C51CBB"/>
    <w:rsid w:val="00C603A1"/>
    <w:rsid w:val="00C64FBF"/>
    <w:rsid w:val="00C71285"/>
    <w:rsid w:val="00C92F32"/>
    <w:rsid w:val="00CA3D38"/>
    <w:rsid w:val="00CA641C"/>
    <w:rsid w:val="00CA7045"/>
    <w:rsid w:val="00CB4B18"/>
    <w:rsid w:val="00CC185D"/>
    <w:rsid w:val="00CC7DCE"/>
    <w:rsid w:val="00CD7269"/>
    <w:rsid w:val="00CE5BD3"/>
    <w:rsid w:val="00CF1E56"/>
    <w:rsid w:val="00CF3A86"/>
    <w:rsid w:val="00D1067F"/>
    <w:rsid w:val="00D133A1"/>
    <w:rsid w:val="00D156E3"/>
    <w:rsid w:val="00D266B1"/>
    <w:rsid w:val="00D27B0A"/>
    <w:rsid w:val="00D54639"/>
    <w:rsid w:val="00D66DC0"/>
    <w:rsid w:val="00D74443"/>
    <w:rsid w:val="00D803A8"/>
    <w:rsid w:val="00D928CD"/>
    <w:rsid w:val="00DB2A75"/>
    <w:rsid w:val="00DB6EED"/>
    <w:rsid w:val="00DC3FA1"/>
    <w:rsid w:val="00DC4F74"/>
    <w:rsid w:val="00DD0F35"/>
    <w:rsid w:val="00DD37FF"/>
    <w:rsid w:val="00DE1568"/>
    <w:rsid w:val="00E25257"/>
    <w:rsid w:val="00E263F6"/>
    <w:rsid w:val="00E26531"/>
    <w:rsid w:val="00E26614"/>
    <w:rsid w:val="00E30E57"/>
    <w:rsid w:val="00E357F6"/>
    <w:rsid w:val="00E362F3"/>
    <w:rsid w:val="00E43812"/>
    <w:rsid w:val="00E4698C"/>
    <w:rsid w:val="00E4716F"/>
    <w:rsid w:val="00E555ED"/>
    <w:rsid w:val="00E627BE"/>
    <w:rsid w:val="00E63152"/>
    <w:rsid w:val="00E66793"/>
    <w:rsid w:val="00E72BC5"/>
    <w:rsid w:val="00E75422"/>
    <w:rsid w:val="00E77B5C"/>
    <w:rsid w:val="00E83262"/>
    <w:rsid w:val="00E834E7"/>
    <w:rsid w:val="00E8411A"/>
    <w:rsid w:val="00EA0D20"/>
    <w:rsid w:val="00EA15A3"/>
    <w:rsid w:val="00EA2D33"/>
    <w:rsid w:val="00EB0798"/>
    <w:rsid w:val="00EB1C19"/>
    <w:rsid w:val="00EB6CF2"/>
    <w:rsid w:val="00EC6EA9"/>
    <w:rsid w:val="00ED698E"/>
    <w:rsid w:val="00ED735C"/>
    <w:rsid w:val="00ED7D74"/>
    <w:rsid w:val="00EE6163"/>
    <w:rsid w:val="00EE7886"/>
    <w:rsid w:val="00F070A7"/>
    <w:rsid w:val="00F23EB3"/>
    <w:rsid w:val="00F341B5"/>
    <w:rsid w:val="00F52EFF"/>
    <w:rsid w:val="00F63CF6"/>
    <w:rsid w:val="00F64B72"/>
    <w:rsid w:val="00F64EAE"/>
    <w:rsid w:val="00F73111"/>
    <w:rsid w:val="00F7327C"/>
    <w:rsid w:val="00F77090"/>
    <w:rsid w:val="00F84D49"/>
    <w:rsid w:val="00F873D9"/>
    <w:rsid w:val="00F90A44"/>
    <w:rsid w:val="00F91F6D"/>
    <w:rsid w:val="00FA08AC"/>
    <w:rsid w:val="00FA27B0"/>
    <w:rsid w:val="00FC38C0"/>
    <w:rsid w:val="00FC6482"/>
    <w:rsid w:val="00FD03EB"/>
    <w:rsid w:val="00FD45E4"/>
    <w:rsid w:val="00FD7314"/>
    <w:rsid w:val="00FE61E1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97076"/>
  <w14:defaultImageDpi w14:val="0"/>
  <w15:docId w15:val="{8A1EFFCC-9442-40C7-AC8F-F3C53EEC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="64"/>
      <w:ind w:left="113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883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8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hAnsi="Calibri Light" w:cs="Times New Roman"/>
      <w:b/>
      <w:kern w:val="32"/>
      <w:sz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hAnsi="Calibri Light" w:cs="Times New Roman"/>
      <w:b/>
      <w:i/>
      <w:sz w:val="28"/>
    </w:rPr>
  </w:style>
  <w:style w:type="paragraph" w:styleId="a3">
    <w:name w:val="Body Text"/>
    <w:basedOn w:val="a"/>
    <w:link w:val="a4"/>
    <w:uiPriority w:val="1"/>
    <w:qFormat/>
    <w:pPr>
      <w:ind w:left="113"/>
    </w:pPr>
  </w:style>
  <w:style w:type="character" w:customStyle="1" w:styleId="a4">
    <w:name w:val="Основной текст Знак"/>
    <w:link w:val="a3"/>
    <w:uiPriority w:val="99"/>
    <w:semiHidden/>
    <w:locked/>
    <w:rPr>
      <w:rFonts w:ascii="Times New Roman" w:hAnsi="Times New Roman" w:cs="Times New Roman"/>
      <w:sz w:val="24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E788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locked/>
    <w:rsid w:val="00EE7886"/>
    <w:rPr>
      <w:rFonts w:ascii="Times New Roman" w:hAnsi="Times New Roman" w:cs="Times New Roman"/>
      <w:sz w:val="24"/>
    </w:rPr>
  </w:style>
  <w:style w:type="paragraph" w:styleId="a8">
    <w:name w:val="footer"/>
    <w:basedOn w:val="a"/>
    <w:link w:val="a9"/>
    <w:uiPriority w:val="99"/>
    <w:unhideWhenUsed/>
    <w:rsid w:val="00EE788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locked/>
    <w:rsid w:val="00EE7886"/>
    <w:rPr>
      <w:rFonts w:ascii="Times New Roman" w:hAnsi="Times New Roman" w:cs="Times New Roman"/>
      <w:sz w:val="24"/>
    </w:rPr>
  </w:style>
  <w:style w:type="table" w:styleId="aa">
    <w:name w:val="Table Grid"/>
    <w:basedOn w:val="a1"/>
    <w:uiPriority w:val="59"/>
    <w:rsid w:val="00FA27B0"/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553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styleId="ab">
    <w:name w:val="Hyperlink"/>
    <w:uiPriority w:val="99"/>
    <w:unhideWhenUsed/>
    <w:rsid w:val="00462515"/>
    <w:rPr>
      <w:rFonts w:cs="Times New Roman"/>
      <w:color w:val="0000FF"/>
      <w:u w:val="single"/>
    </w:rPr>
  </w:style>
  <w:style w:type="character" w:customStyle="1" w:styleId="patenturlparttext">
    <w:name w:val="patent_url_part_text"/>
    <w:basedOn w:val="a0"/>
    <w:rsid w:val="00253F6A"/>
  </w:style>
  <w:style w:type="character" w:customStyle="1" w:styleId="marked-element">
    <w:name w:val="marked-element"/>
    <w:basedOn w:val="a0"/>
    <w:rsid w:val="00253F6A"/>
  </w:style>
  <w:style w:type="character" w:customStyle="1" w:styleId="11">
    <w:name w:val="Заголовок1"/>
    <w:basedOn w:val="a0"/>
    <w:rsid w:val="00E627BE"/>
  </w:style>
  <w:style w:type="paragraph" w:styleId="ac">
    <w:name w:val="Normal (Web)"/>
    <w:basedOn w:val="a"/>
    <w:uiPriority w:val="99"/>
    <w:semiHidden/>
    <w:unhideWhenUsed/>
    <w:rsid w:val="00E4698C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1B18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d">
    <w:name w:val="Grid Table Light"/>
    <w:basedOn w:val="a1"/>
    <w:uiPriority w:val="40"/>
    <w:rsid w:val="001B18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Gen0">
    <w:name w:val="StGen0"/>
    <w:basedOn w:val="a1"/>
    <w:rsid w:val="000835B7"/>
    <w:pPr>
      <w:spacing w:after="120"/>
    </w:pPr>
    <w:rPr>
      <w:rFonts w:eastAsia="Calibri"/>
      <w:sz w:val="22"/>
      <w:szCs w:val="22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764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67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5352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9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50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9389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3381439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95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5799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9786311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217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6870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03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9597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4301642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117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8946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5745548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98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6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1845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7962496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983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4162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476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295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75713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73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2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11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130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1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856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5673321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064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1005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9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8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23079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1412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1019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538279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02145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83910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215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4364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40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2133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4686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3260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626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3391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5277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1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075690">
                                  <w:marLeft w:val="-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30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3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5538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2335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32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2942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9873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9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709104">
                                  <w:marLeft w:val="-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3385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9155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412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1345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410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5279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10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986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26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411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8892789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27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9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013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236294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42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625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176798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53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19" w:color="auto"/>
          </w:divBdr>
          <w:divsChild>
            <w:div w:id="990137959">
              <w:marLeft w:val="0"/>
              <w:marRight w:val="0"/>
              <w:marTop w:val="0"/>
              <w:marBottom w:val="15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551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3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7767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2213402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781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19" w:color="auto"/>
          </w:divBdr>
          <w:divsChild>
            <w:div w:id="1700154943">
              <w:marLeft w:val="0"/>
              <w:marRight w:val="0"/>
              <w:marTop w:val="0"/>
              <w:marBottom w:val="15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895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7524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91152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74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7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66312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019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76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6130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915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22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83989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076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9163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14141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9128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8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2465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2693902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67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325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954593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763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6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2180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885615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966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3273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4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53;&#1072;&#1089;&#1090;&#1088;&#1072;&#1080;&#1074;&#1072;&#1077;&#1084;&#1099;&#1077;%20&#1096;&#1072;&#1073;&#1083;&#1086;&#1085;&#1099;%20Office\&#1060;&#1057;&#1040;%20&#1047;&#1072;&#1093;&#1072;&#1088;&#1086;&#1074;%20&#1040;.&#1055;.%20&#1040;&#1057;&#1079;193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9E0DE-B6AB-4818-A8B7-ADA25CE30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ФСА Захаров А.П. АСз193</Template>
  <TotalTime>125</TotalTime>
  <Pages>4</Pages>
  <Words>219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Links>
    <vt:vector size="360" baseType="variant">
      <vt:variant>
        <vt:i4>4390987</vt:i4>
      </vt:variant>
      <vt:variant>
        <vt:i4>177</vt:i4>
      </vt:variant>
      <vt:variant>
        <vt:i4>0</vt:i4>
      </vt:variant>
      <vt:variant>
        <vt:i4>5</vt:i4>
      </vt:variant>
      <vt:variant>
        <vt:lpwstr>http://www.wipo.int/</vt:lpwstr>
      </vt:variant>
      <vt:variant>
        <vt:lpwstr/>
      </vt:variant>
      <vt:variant>
        <vt:i4>6684728</vt:i4>
      </vt:variant>
      <vt:variant>
        <vt:i4>174</vt:i4>
      </vt:variant>
      <vt:variant>
        <vt:i4>0</vt:i4>
      </vt:variant>
      <vt:variant>
        <vt:i4>5</vt:i4>
      </vt:variant>
      <vt:variant>
        <vt:lpwstr>http://www.fips.ru/</vt:lpwstr>
      </vt:variant>
      <vt:variant>
        <vt:lpwstr/>
      </vt:variant>
      <vt:variant>
        <vt:i4>4784138</vt:i4>
      </vt:variant>
      <vt:variant>
        <vt:i4>171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168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7471161</vt:i4>
      </vt:variant>
      <vt:variant>
        <vt:i4>165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7471161</vt:i4>
      </vt:variant>
      <vt:variant>
        <vt:i4>162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6750265</vt:i4>
      </vt:variant>
      <vt:variant>
        <vt:i4>159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156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153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6357044</vt:i4>
      </vt:variant>
      <vt:variant>
        <vt:i4>150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147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144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6029368</vt:i4>
      </vt:variant>
      <vt:variant>
        <vt:i4>141</vt:i4>
      </vt:variant>
      <vt:variant>
        <vt:i4>0</vt:i4>
      </vt:variant>
      <vt:variant>
        <vt:i4>5</vt:i4>
      </vt:variant>
      <vt:variant>
        <vt:lpwstr>http://new.fips.ru/registers-doc-view/fips_servlet?DB=RUPATAP&amp;amp;DocNumber=2019137112&amp;amp;TypeFile=html</vt:lpwstr>
      </vt:variant>
      <vt:variant>
        <vt:lpwstr/>
      </vt:variant>
      <vt:variant>
        <vt:i4>4784138</vt:i4>
      </vt:variant>
      <vt:variant>
        <vt:i4>138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135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7471161</vt:i4>
      </vt:variant>
      <vt:variant>
        <vt:i4>132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7471161</vt:i4>
      </vt:variant>
      <vt:variant>
        <vt:i4>129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6750265</vt:i4>
      </vt:variant>
      <vt:variant>
        <vt:i4>126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123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120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6357044</vt:i4>
      </vt:variant>
      <vt:variant>
        <vt:i4>117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114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111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6029368</vt:i4>
      </vt:variant>
      <vt:variant>
        <vt:i4>108</vt:i4>
      </vt:variant>
      <vt:variant>
        <vt:i4>0</vt:i4>
      </vt:variant>
      <vt:variant>
        <vt:i4>5</vt:i4>
      </vt:variant>
      <vt:variant>
        <vt:lpwstr>http://new.fips.ru/registers-doc-view/fips_servlet?DB=RUPATAP&amp;amp;DocNumber=2019137112&amp;amp;TypeFile=html</vt:lpwstr>
      </vt:variant>
      <vt:variant>
        <vt:lpwstr/>
      </vt:variant>
      <vt:variant>
        <vt:i4>4784138</vt:i4>
      </vt:variant>
      <vt:variant>
        <vt:i4>105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102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7602228</vt:i4>
      </vt:variant>
      <vt:variant>
        <vt:i4>99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http://www1.fips.ru/publication-web/classification/mpk?view=detail&amp;amp;symbol=E04D</vt:lpwstr>
      </vt:variant>
      <vt:variant>
        <vt:lpwstr/>
      </vt:variant>
      <vt:variant>
        <vt:i4>7602228</vt:i4>
      </vt:variant>
      <vt:variant>
        <vt:i4>96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http://www1.fips.ru/publication-web/classification/mpk?view=detail&amp;amp;symbol=E04D</vt:lpwstr>
      </vt:variant>
      <vt:variant>
        <vt:lpwstr/>
      </vt:variant>
      <vt:variant>
        <vt:i4>7602228</vt:i4>
      </vt:variant>
      <vt:variant>
        <vt:i4>93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http://www1.fips.ru/publication-web/classification/mpk?view=detail&amp;amp;symbol=E04D</vt:lpwstr>
      </vt:variant>
      <vt:variant>
        <vt:lpwstr/>
      </vt:variant>
      <vt:variant>
        <vt:i4>5898289</vt:i4>
      </vt:variant>
      <vt:variant>
        <vt:i4>90</vt:i4>
      </vt:variant>
      <vt:variant>
        <vt:i4>0</vt:i4>
      </vt:variant>
      <vt:variant>
        <vt:i4>5</vt:i4>
      </vt:variant>
      <vt:variant>
        <vt:lpwstr>http://new.fips.ru/registers-doc-view/fips_servlet?DB=RUPATAP&amp;amp;DocNumber=2019127286&amp;amp;TypeFile=html</vt:lpwstr>
      </vt:variant>
      <vt:variant>
        <vt:lpwstr/>
      </vt:variant>
      <vt:variant>
        <vt:i4>4784138</vt:i4>
      </vt:variant>
      <vt:variant>
        <vt:i4>87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84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7929908</vt:i4>
      </vt:variant>
      <vt:variant>
        <vt:i4>81</vt:i4>
      </vt:variant>
      <vt:variant>
        <vt:i4>0</vt:i4>
      </vt:variant>
      <vt:variant>
        <vt:i4>5</vt:i4>
      </vt:variant>
      <vt:variant>
        <vt:lpwstr>http://www1.fips.ru/publication-web/classification/mpk?view=detail&amp;amp;symbol=B23K</vt:lpwstr>
      </vt:variant>
      <vt:variant>
        <vt:lpwstr/>
      </vt:variant>
      <vt:variant>
        <vt:i4>7929908</vt:i4>
      </vt:variant>
      <vt:variant>
        <vt:i4>78</vt:i4>
      </vt:variant>
      <vt:variant>
        <vt:i4>0</vt:i4>
      </vt:variant>
      <vt:variant>
        <vt:i4>5</vt:i4>
      </vt:variant>
      <vt:variant>
        <vt:lpwstr>http://www1.fips.ru/publication-web/classification/mpk?view=detail&amp;amp;symbol=B23K</vt:lpwstr>
      </vt:variant>
      <vt:variant>
        <vt:lpwstr/>
      </vt:variant>
      <vt:variant>
        <vt:i4>5242930</vt:i4>
      </vt:variant>
      <vt:variant>
        <vt:i4>75</vt:i4>
      </vt:variant>
      <vt:variant>
        <vt:i4>0</vt:i4>
      </vt:variant>
      <vt:variant>
        <vt:i4>5</vt:i4>
      </vt:variant>
      <vt:variant>
        <vt:lpwstr>http://new.fips.ru/registers-doc-view/fips_servlet?DB=RUPATAP&amp;amp;DocNumber=2021127187&amp;amp;TypeFile=html</vt:lpwstr>
      </vt:variant>
      <vt:variant>
        <vt:lpwstr/>
      </vt:variant>
      <vt:variant>
        <vt:i4>4784138</vt:i4>
      </vt:variant>
      <vt:variant>
        <vt:i4>72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69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8257587</vt:i4>
      </vt:variant>
      <vt:variant>
        <vt:i4>66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8257587</vt:i4>
      </vt:variant>
      <vt:variant>
        <vt:i4>63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2293840</vt:i4>
      </vt:variant>
      <vt:variant>
        <vt:i4>60</vt:i4>
      </vt:variant>
      <vt:variant>
        <vt:i4>0</vt:i4>
      </vt:variant>
      <vt:variant>
        <vt:i4>5</vt:i4>
      </vt:variant>
      <vt:variant>
        <vt:lpwstr>http://new.fips.ru/registers-doc-view/fips_servlet?DB=RUPMAP&amp;amp;DocNumber=2021121739&amp;amp;TypeFile=html</vt:lpwstr>
      </vt:variant>
      <vt:variant>
        <vt:lpwstr/>
      </vt:variant>
      <vt:variant>
        <vt:i4>4784138</vt:i4>
      </vt:variant>
      <vt:variant>
        <vt:i4>57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54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8257587</vt:i4>
      </vt:variant>
      <vt:variant>
        <vt:i4>51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8257587</vt:i4>
      </vt:variant>
      <vt:variant>
        <vt:i4>48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2490460</vt:i4>
      </vt:variant>
      <vt:variant>
        <vt:i4>45</vt:i4>
      </vt:variant>
      <vt:variant>
        <vt:i4>0</vt:i4>
      </vt:variant>
      <vt:variant>
        <vt:i4>5</vt:i4>
      </vt:variant>
      <vt:variant>
        <vt:lpwstr>http://new.fips.ru/registers-doc-view/fips_servlet?DB=RUPMAP&amp;amp;DocNumber=2021116716&amp;amp;TypeFile=html</vt:lpwstr>
      </vt:variant>
      <vt:variant>
        <vt:lpwstr/>
      </vt:variant>
      <vt:variant>
        <vt:i4>4784138</vt:i4>
      </vt:variant>
      <vt:variant>
        <vt:i4>42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39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8192051</vt:i4>
      </vt:variant>
      <vt:variant>
        <vt:i4>36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http://www1.fips.ru/publication-web/classification/mpk?view=detail&amp;amp;symbol=G01M</vt:lpwstr>
      </vt:variant>
      <vt:variant>
        <vt:lpwstr/>
      </vt:variant>
      <vt:variant>
        <vt:i4>8192051</vt:i4>
      </vt:variant>
      <vt:variant>
        <vt:i4>33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http://www1.fips.ru/publication-web/classification/mpk?view=detail&amp;amp;symbol=G01M</vt:lpwstr>
      </vt:variant>
      <vt:variant>
        <vt:lpwstr/>
      </vt:variant>
      <vt:variant>
        <vt:i4>2359391</vt:i4>
      </vt:variant>
      <vt:variant>
        <vt:i4>30</vt:i4>
      </vt:variant>
      <vt:variant>
        <vt:i4>0</vt:i4>
      </vt:variant>
      <vt:variant>
        <vt:i4>5</vt:i4>
      </vt:variant>
      <vt:variant>
        <vt:lpwstr>http://new.fips.ru/registers-doc-view/fips_servlet?DB=RUPMAP&amp;amp;DocNumber=2021115705&amp;amp;TypeFile=html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24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7471156</vt:i4>
      </vt:variant>
      <vt:variant>
        <vt:i4>21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http://www1.fips.ru/publication-web/classification/mpk?view=detail&amp;amp;symbol=E04B</vt:lpwstr>
      </vt:variant>
      <vt:variant>
        <vt:lpwstr/>
      </vt:variant>
      <vt:variant>
        <vt:i4>7471156</vt:i4>
      </vt:variant>
      <vt:variant>
        <vt:i4>18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http://www1.fips.ru/publication-web/classification/mpk?view=detail&amp;amp;symbol=E04B</vt:lpwstr>
      </vt:variant>
      <vt:variant>
        <vt:lpwstr/>
      </vt:variant>
      <vt:variant>
        <vt:i4>5570623</vt:i4>
      </vt:variant>
      <vt:variant>
        <vt:i4>15</vt:i4>
      </vt:variant>
      <vt:variant>
        <vt:i4>0</vt:i4>
      </vt:variant>
      <vt:variant>
        <vt:i4>5</vt:i4>
      </vt:variant>
      <vt:variant>
        <vt:lpwstr>http://new.fips.ru/registers-doc-view/fips_servlet?DB=RUPATAP&amp;amp;DocNumber=2017140417&amp;amp;TypeFile=html</vt:lpwstr>
      </vt:variant>
      <vt:variant>
        <vt:lpwstr/>
      </vt:variant>
      <vt:variant>
        <vt:i4>4784138</vt:i4>
      </vt:variant>
      <vt:variant>
        <vt:i4>12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9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7471155</vt:i4>
      </vt:variant>
      <vt:variant>
        <vt:i4>6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http://www1.fips.ru/publication-web/classification/mpk?view=detail&amp;amp;symbol=G01B</vt:lpwstr>
      </vt:variant>
      <vt:variant>
        <vt:lpwstr/>
      </vt:variant>
      <vt:variant>
        <vt:i4>7471155</vt:i4>
      </vt:variant>
      <vt:variant>
        <vt:i4>3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http://www1.fips.ru/publication-web/classification/mpk?view=detail&amp;amp;symbol=G01B</vt:lpwstr>
      </vt:variant>
      <vt:variant>
        <vt:lpwstr/>
      </vt:variant>
      <vt:variant>
        <vt:i4>2490459</vt:i4>
      </vt:variant>
      <vt:variant>
        <vt:i4>0</vt:i4>
      </vt:variant>
      <vt:variant>
        <vt:i4>0</vt:i4>
      </vt:variant>
      <vt:variant>
        <vt:i4>5</vt:i4>
      </vt:variant>
      <vt:variant>
        <vt:lpwstr>http://new.fips.ru/registers-doc-view/fips_servlet?DB=RUPMAP&amp;amp;DocNumber=2023111662&amp;amp;TypeFile=html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Захар Чудновский</cp:lastModifiedBy>
  <cp:revision>13</cp:revision>
  <dcterms:created xsi:type="dcterms:W3CDTF">2025-10-02T15:55:00Z</dcterms:created>
  <dcterms:modified xsi:type="dcterms:W3CDTF">2025-11-01T15:25:00Z</dcterms:modified>
</cp:coreProperties>
</file>